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Problem Statement: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Create a hive table and load the dataset into the table and evaluate the below problem statements</w:t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1. Find out the average HP (Hit points) of all the Pokémons</w:t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 xml:space="preserve">2. </w:t>
      </w:r>
      <w:r>
        <w:rPr>
          <w:rFonts w:ascii="sans-serif" w:hAnsi="sans-serif"/>
          <w:sz w:val="30"/>
          <w:szCs w:val="30"/>
        </w:rPr>
        <w:t>Find out the average Defense of all the pokemon</w:t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3. Find out the average Sp.Atk of all the pokemons</w:t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4. Find out the average sp.Def of all the pokemons</w:t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5. Find out the average Speed of all the pokemons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Solution:</w:t>
      </w: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-23399</wp:posOffset>
            </wp:positionH>
            <wp:positionV relativeFrom="paragraph">
              <wp:posOffset>698043</wp:posOffset>
            </wp:positionV>
            <wp:extent cx="6119996" cy="3442322"/>
            <wp:effectExtent l="0" t="0" r="0" b="5728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t>Table creation and loading data: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lastRenderedPageBreak/>
        <w:t>Solution problem 1: Find out the average HP (Hit points) of all the Pokémons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B5005F" w:rsidRDefault="00B5005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lastRenderedPageBreak/>
        <w:t>Solution problem 2: Find out the average Defense of all the pokemon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B5005F" w:rsidRDefault="00B5005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lastRenderedPageBreak/>
        <w:t>Solution problem 3: Find out the average Sp.Atk of all the pokemons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B5005F" w:rsidRDefault="00B5005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r>
        <w:rPr>
          <w:rFonts w:ascii="sans-serif" w:hAnsi="sans-serif"/>
          <w:sz w:val="30"/>
          <w:szCs w:val="30"/>
        </w:rPr>
        <w:lastRenderedPageBreak/>
        <w:t>Solution problem 4: Find out the average sp.Def of all the pokemons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B5005F" w:rsidRDefault="00B5005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  <w:rPr>
          <w:rFonts w:ascii="sans-serif" w:hAnsi="sans-serif"/>
          <w:sz w:val="30"/>
          <w:szCs w:val="30"/>
        </w:rPr>
      </w:pPr>
      <w:bookmarkStart w:id="0" w:name="_GoBack"/>
      <w:bookmarkEnd w:id="0"/>
      <w:r>
        <w:rPr>
          <w:rFonts w:ascii="sans-serif" w:hAnsi="sans-serif"/>
          <w:sz w:val="30"/>
          <w:szCs w:val="30"/>
        </w:rPr>
        <w:lastRenderedPageBreak/>
        <w:t>Solution problem 5: Find out the average Speed of all the pokemons</w:t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C214F" w:rsidRDefault="00DC214F">
      <w:pPr>
        <w:pStyle w:val="Standard"/>
        <w:rPr>
          <w:rFonts w:ascii="sans-serif" w:hAnsi="sans-serif"/>
          <w:sz w:val="30"/>
          <w:szCs w:val="30"/>
        </w:rPr>
      </w:pPr>
    </w:p>
    <w:p w:rsidR="00DC214F" w:rsidRDefault="00A46C5D">
      <w:pPr>
        <w:pStyle w:val="Standard"/>
      </w:pPr>
      <w:r>
        <w:rPr>
          <w:rFonts w:ascii="sans-serif" w:hAnsi="sans-serif"/>
          <w:noProof/>
          <w:sz w:val="30"/>
          <w:szCs w:val="30"/>
          <w:lang w:val="en-US" w:eastAsia="en-US" w:bidi="ar-SA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DC214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C5D" w:rsidRDefault="00A46C5D">
      <w:r>
        <w:separator/>
      </w:r>
    </w:p>
  </w:endnote>
  <w:endnote w:type="continuationSeparator" w:id="0">
    <w:p w:rsidR="00A46C5D" w:rsidRDefault="00A46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sans-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C5D" w:rsidRDefault="00A46C5D">
      <w:r>
        <w:rPr>
          <w:color w:val="000000"/>
        </w:rPr>
        <w:separator/>
      </w:r>
    </w:p>
  </w:footnote>
  <w:footnote w:type="continuationSeparator" w:id="0">
    <w:p w:rsidR="00A46C5D" w:rsidRDefault="00A46C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C214F"/>
    <w:rsid w:val="00A46C5D"/>
    <w:rsid w:val="00B5005F"/>
    <w:rsid w:val="00DC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125</Words>
  <Characters>717</Characters>
  <Application>Microsoft Office Word</Application>
  <DocSecurity>0</DocSecurity>
  <Lines>5</Lines>
  <Paragraphs>1</Paragraphs>
  <ScaleCrop>false</ScaleCrop>
  <Company>Microsoft</Company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nehal</dc:creator>
  <cp:lastModifiedBy>Microsoft</cp:lastModifiedBy>
  <cp:revision>2</cp:revision>
  <dcterms:created xsi:type="dcterms:W3CDTF">2017-05-31T12:29:00Z</dcterms:created>
  <dcterms:modified xsi:type="dcterms:W3CDTF">2017-05-31T12:29:00Z</dcterms:modified>
</cp:coreProperties>
</file>